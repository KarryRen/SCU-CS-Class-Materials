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438525" cy="2558415"/>
            <wp:effectExtent l="0" t="0" r="3175" b="6985"/>
            <wp:docPr id="4" name="图片 4" descr="}BX]]FP{QZRBMRA_KW8G@$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}BX]]FP{QZRBMRA_KW8G@$M"/>
                    <pic:cNvPicPr>
                      <a:picLocks noChangeAspect="1"/>
                    </pic:cNvPicPr>
                  </pic:nvPicPr>
                  <pic:blipFill>
                    <a:blip r:embed="rId4"/>
                    <a:srcRect l="19868" t="23278" r="14931" b="1204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463290" cy="1637030"/>
            <wp:effectExtent l="0" t="0" r="3810" b="1270"/>
            <wp:docPr id="5" name="图片 5" descr="M0W}TME4P`6`DX[AO%0D6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M0W}TME4P`6`DX[AO%0D6MP"/>
                    <pic:cNvPicPr>
                      <a:picLocks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329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633470" cy="2308225"/>
            <wp:effectExtent l="0" t="0" r="11430" b="3175"/>
            <wp:docPr id="2" name="图片 2" descr="A}MP1(XQ%}X[LQ}QD{)QDS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A}MP1(XQ%}X[LQ}QD{)QDSU"/>
                    <pic:cNvPicPr>
                      <a:picLocks noChangeAspect="1"/>
                    </pic:cNvPicPr>
                  </pic:nvPicPr>
                  <pic:blipFill>
                    <a:blip r:embed="rId6"/>
                    <a:srcRect l="15678" t="10251" r="15316" b="16683"/>
                    <a:stretch>
                      <a:fillRect/>
                    </a:stretch>
                  </pic:blipFill>
                  <pic:spPr>
                    <a:xfrm>
                      <a:off x="0" y="0"/>
                      <a:ext cx="363347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380105" cy="2282190"/>
            <wp:effectExtent l="0" t="0" r="10795" b="3810"/>
            <wp:docPr id="3" name="图片 3" descr="W0X%~5_Z%0E{V_3F$}$A92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W0X%~5_Z%0E{V_3F$}$A92M"/>
                    <pic:cNvPicPr>
                      <a:picLocks noChangeAspect="1"/>
                    </pic:cNvPicPr>
                  </pic:nvPicPr>
                  <pic:blipFill>
                    <a:blip r:embed="rId7"/>
                    <a:srcRect l="16882" t="19133" r="18932" b="24035"/>
                    <a:stretch>
                      <a:fillRect/>
                    </a:stretch>
                  </pic:blipFill>
                  <pic:spPr>
                    <a:xfrm>
                      <a:off x="0" y="0"/>
                      <a:ext cx="3380105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575050" cy="1990090"/>
            <wp:effectExtent l="0" t="0" r="6350" b="3810"/>
            <wp:docPr id="6" name="图片 6" descr="RU%MLTAG{Y9P)VZJD6%S9H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RU%MLTAG{Y9P)VZJD6%S9H4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505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702050" cy="1896110"/>
            <wp:effectExtent l="0" t="0" r="6350" b="8890"/>
            <wp:docPr id="7" name="图片 7" descr="A`J%$(2VE1XFTO{0L4N[HB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A`J%$(2VE1XFTO{0L4N[HBH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205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736340" cy="1149985"/>
            <wp:effectExtent l="0" t="0" r="10160" b="5715"/>
            <wp:docPr id="8" name="图片 8" descr="YWTNWEB`{$E%J_RV{~(1GL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YWTNWEB`{$E%J_RV{~(1GL8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634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736975" cy="1370965"/>
            <wp:effectExtent l="0" t="0" r="9525" b="635"/>
            <wp:docPr id="1" name="图片 1" descr="O(EE29NAE@JE09NABULRDT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O(EE29NAE@JE09NABULRDTL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6975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637915" cy="1720215"/>
            <wp:effectExtent l="0" t="0" r="6985" b="6985"/>
            <wp:docPr id="9" name="图片 9" descr="J7S2PEX}EWJNDWN%3NI`{J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J7S2PEX}EWJNDWN%3NI`{J3"/>
                    <pic:cNvPicPr>
                      <a:picLocks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7915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60825" cy="2685415"/>
            <wp:effectExtent l="0" t="0" r="3175" b="6985"/>
            <wp:docPr id="10" name="图片 10" descr="00})G1AD_E}X{V7A2N3UXZ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00})G1AD_E}X{V7A2N3UXZQ"/>
                    <pic:cNvPicPr>
                      <a:picLocks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0825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4093210" cy="1271270"/>
            <wp:effectExtent l="0" t="0" r="8890" b="11430"/>
            <wp:docPr id="11" name="图片 11" descr="~SS1TMMA)JEV$~7YMSTSD8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~SS1TMMA)JEV$~7YMSTSD8M"/>
                    <pic:cNvPicPr>
                      <a:picLocks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321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DC60FE4"/>
    <w:rsid w:val="126161E0"/>
    <w:rsid w:val="1DC60FE4"/>
    <w:rsid w:val="20BF15C4"/>
    <w:rsid w:val="6D535020"/>
    <w:rsid w:val="74A40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xxasus\AppData\Roaming\Kingsoft\wps\addons\pool\win-i386\knewfileruby_1.0.0.10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2018-06-25T08:01:00Z</dcterms:created>
  <dc:creator>比格黑的FANXYCHILD</dc:creator>
  <cp:lastModifiedBy>比格黑的FANXYCHILD</cp:lastModifiedBy>
  <dcterms:modified xsi:type="dcterms:W3CDTF">2018-06-25T08:54:26Z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